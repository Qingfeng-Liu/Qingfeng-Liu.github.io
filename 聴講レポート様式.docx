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DE84" w14:textId="6EEDC6A4" w:rsidR="00F643B5" w:rsidRDefault="00BE0CB7" w:rsidP="00BE0CB7">
      <w:pPr>
        <w:jc w:val="center"/>
      </w:pPr>
      <w:r w:rsidRPr="00BE0CB7">
        <w:rPr>
          <w:rFonts w:hint="eastAsia"/>
          <w:sz w:val="28"/>
        </w:rPr>
        <w:t>卒論研究中間ポスター発表会</w:t>
      </w:r>
      <w:r>
        <w:rPr>
          <w:rFonts w:hint="eastAsia"/>
          <w:sz w:val="28"/>
        </w:rPr>
        <w:t>聴講レポート</w:t>
      </w:r>
    </w:p>
    <w:p w14:paraId="5F83270C" w14:textId="0A26A22C" w:rsidR="00F643B5" w:rsidRDefault="000F5F5D" w:rsidP="004C5B88">
      <w:pPr>
        <w:jc w:val="center"/>
      </w:pPr>
      <w:r>
        <w:rPr>
          <w:rFonts w:hint="eastAsia"/>
        </w:rPr>
        <w:t>氏名</w:t>
      </w:r>
      <w:r w:rsidR="00EE3145">
        <w:rPr>
          <w:rFonts w:hint="eastAsia"/>
        </w:rPr>
        <w:t>(</w:t>
      </w:r>
      <w:r>
        <w:rPr>
          <w:rFonts w:hint="eastAsia"/>
        </w:rPr>
        <w:t>学生</w:t>
      </w:r>
      <w:r w:rsidR="004C20F0">
        <w:rPr>
          <w:rFonts w:hint="eastAsia"/>
        </w:rPr>
        <w:t>証</w:t>
      </w:r>
      <w:r>
        <w:rPr>
          <w:rFonts w:hint="eastAsia"/>
        </w:rPr>
        <w:t>番号</w:t>
      </w:r>
      <w:r w:rsidR="00F643B5">
        <w:rPr>
          <w:rFonts w:hint="eastAsia"/>
        </w:rPr>
        <w:t>)</w:t>
      </w:r>
      <w:r w:rsidR="00F643B5">
        <w:rPr>
          <w:rFonts w:hint="eastAsia"/>
        </w:rPr>
        <w:t xml:space="preserve">　指導教員</w:t>
      </w:r>
      <w:r w:rsidR="00F643B5">
        <w:rPr>
          <w:rFonts w:hint="eastAsia"/>
        </w:rPr>
        <w:t xml:space="preserve"> </w:t>
      </w:r>
      <w:r>
        <w:rPr>
          <w:rFonts w:hint="eastAsia"/>
        </w:rPr>
        <w:t>氏名</w:t>
      </w:r>
    </w:p>
    <w:p w14:paraId="49966499" w14:textId="77777777" w:rsidR="00BE0CB7" w:rsidRDefault="00BE0CB7" w:rsidP="004C5B88">
      <w:pPr>
        <w:jc w:val="center"/>
      </w:pPr>
    </w:p>
    <w:p w14:paraId="457DE0F0" w14:textId="77777777" w:rsidR="00F643B5" w:rsidRDefault="00F643B5"/>
    <w:p w14:paraId="092B1F0C" w14:textId="77777777" w:rsidR="00F643B5" w:rsidRPr="00367214" w:rsidRDefault="00F643B5">
      <w:pPr>
        <w:sectPr w:rsidR="00F643B5" w:rsidRPr="00367214" w:rsidSect="004C5B88">
          <w:headerReference w:type="default" r:id="rId8"/>
          <w:pgSz w:w="11906" w:h="16838"/>
          <w:pgMar w:top="1701" w:right="1418" w:bottom="1247" w:left="1418" w:header="1191" w:footer="992" w:gutter="0"/>
          <w:cols w:space="720"/>
          <w:docGrid w:type="linesAndChars" w:linePitch="291"/>
        </w:sectPr>
      </w:pPr>
    </w:p>
    <w:p w14:paraId="5652CA41" w14:textId="72C7A9A2" w:rsidR="00053031" w:rsidRPr="00BE0CB7" w:rsidRDefault="00986AFB" w:rsidP="00053031">
      <w:pPr>
        <w:rPr>
          <w:rFonts w:ascii="MS Mincho" w:hAnsi="MS Mincho"/>
        </w:rPr>
      </w:pPr>
      <w:r w:rsidRPr="00BE0CB7">
        <w:rPr>
          <w:rFonts w:ascii="MS Mincho" w:hAnsi="MS Mincho" w:hint="eastAsia"/>
        </w:rPr>
        <w:t xml:space="preserve">1. </w:t>
      </w:r>
      <w:r w:rsidR="00BE0CB7" w:rsidRPr="00BE0CB7">
        <w:rPr>
          <w:rFonts w:ascii="MS Mincho" w:hAnsi="MS Mincho" w:hint="eastAsia"/>
        </w:rPr>
        <w:t>聴講したポスター発表</w:t>
      </w:r>
      <w:r w:rsidR="00BE0CB7">
        <w:rPr>
          <w:rFonts w:ascii="MS Mincho" w:hAnsi="MS Mincho" w:hint="eastAsia"/>
        </w:rPr>
        <w:t>に関する</w:t>
      </w:r>
      <w:r w:rsidR="00BE0CB7" w:rsidRPr="00BE0CB7">
        <w:rPr>
          <w:rFonts w:ascii="MS Mincho" w:hAnsi="MS Mincho" w:hint="eastAsia"/>
        </w:rPr>
        <w:t>情報</w:t>
      </w:r>
    </w:p>
    <w:p w14:paraId="3CC3C2A9" w14:textId="4C1E2812" w:rsidR="00BE0CB7" w:rsidRPr="00BE0CB7" w:rsidRDefault="00BE0CB7" w:rsidP="00053031">
      <w:pPr>
        <w:rPr>
          <w:rFonts w:ascii="MS Mincho" w:hAnsi="MS Mincho"/>
        </w:rPr>
      </w:pPr>
      <w:r w:rsidRPr="00BE0CB7">
        <w:rPr>
          <w:rFonts w:ascii="MS Mincho" w:hAnsi="MS Mincho" w:hint="eastAsia"/>
        </w:rPr>
        <w:t>ポスター発表タイトル</w:t>
      </w:r>
    </w:p>
    <w:p w14:paraId="3BF42ADB" w14:textId="77777777" w:rsidR="00BE0CB7" w:rsidRPr="00BE0CB7" w:rsidRDefault="00BE0CB7" w:rsidP="00053031">
      <w:pPr>
        <w:rPr>
          <w:rFonts w:ascii="MS Mincho" w:hAnsi="MS Mincho"/>
        </w:rPr>
      </w:pPr>
    </w:p>
    <w:p w14:paraId="39442225" w14:textId="206C8A8B" w:rsidR="00BE0CB7" w:rsidRPr="00BE0CB7" w:rsidRDefault="00BE0CB7" w:rsidP="00053031">
      <w:pPr>
        <w:rPr>
          <w:rFonts w:ascii="MS Mincho" w:hAnsi="MS Mincho"/>
        </w:rPr>
      </w:pPr>
      <w:r w:rsidRPr="00BE0CB7">
        <w:rPr>
          <w:rFonts w:ascii="MS Mincho" w:hAnsi="MS Mincho" w:hint="eastAsia"/>
        </w:rPr>
        <w:t>発表者氏名</w:t>
      </w:r>
    </w:p>
    <w:p w14:paraId="678C7812" w14:textId="77777777" w:rsidR="00053031" w:rsidRPr="00BE0CB7" w:rsidRDefault="00053031" w:rsidP="00053031">
      <w:pPr>
        <w:rPr>
          <w:rFonts w:ascii="MS Mincho" w:hAnsi="MS Mincho"/>
        </w:rPr>
      </w:pPr>
    </w:p>
    <w:p w14:paraId="25FECB43" w14:textId="555B08C7" w:rsidR="00240544" w:rsidRPr="00BE0CB7" w:rsidRDefault="00986AFB" w:rsidP="00BE0CB7">
      <w:pPr>
        <w:rPr>
          <w:rFonts w:ascii="MS Mincho" w:hAnsi="MS Mincho"/>
        </w:rPr>
      </w:pPr>
      <w:r w:rsidRPr="00BE0CB7">
        <w:rPr>
          <w:rFonts w:ascii="MS Mincho" w:hAnsi="MS Mincho" w:hint="eastAsia"/>
        </w:rPr>
        <w:t xml:space="preserve">2. </w:t>
      </w:r>
      <w:bookmarkStart w:id="0" w:name="OLE_LINK11"/>
      <w:bookmarkStart w:id="1" w:name="OLE_LINK12"/>
      <w:r w:rsidR="00BE0CB7" w:rsidRPr="00BE0CB7">
        <w:rPr>
          <w:rFonts w:ascii="MS Mincho" w:hAnsi="MS Mincho" w:hint="eastAsia"/>
        </w:rPr>
        <w:t>質疑内容、質疑に対する回答、ポスター発表の内容に対する感想など</w:t>
      </w:r>
      <w:bookmarkEnd w:id="0"/>
      <w:bookmarkEnd w:id="1"/>
    </w:p>
    <w:sectPr w:rsidR="00240544" w:rsidRPr="00BE0CB7" w:rsidSect="00BE0CB7">
      <w:type w:val="continuous"/>
      <w:pgSz w:w="11906" w:h="16838" w:code="9"/>
      <w:pgMar w:top="1701" w:right="1418" w:bottom="1247" w:left="1418" w:header="1191" w:footer="992" w:gutter="0"/>
      <w:cols w:space="460"/>
      <w:docGrid w:type="linesAndChar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32151" w14:textId="77777777" w:rsidR="000B7084" w:rsidRDefault="000B7084" w:rsidP="002E3D37">
      <w:r>
        <w:separator/>
      </w:r>
    </w:p>
  </w:endnote>
  <w:endnote w:type="continuationSeparator" w:id="0">
    <w:p w14:paraId="6E6CACD5" w14:textId="77777777" w:rsidR="000B7084" w:rsidRDefault="000B7084" w:rsidP="002E3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7929C" w14:textId="77777777" w:rsidR="000B7084" w:rsidRDefault="000B7084" w:rsidP="002E3D37">
      <w:r>
        <w:separator/>
      </w:r>
    </w:p>
  </w:footnote>
  <w:footnote w:type="continuationSeparator" w:id="0">
    <w:p w14:paraId="2D2F0416" w14:textId="77777777" w:rsidR="000B7084" w:rsidRDefault="000B7084" w:rsidP="002E3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1C20" w14:textId="1A63EDE0" w:rsidR="002E3D37" w:rsidRPr="00BE0CB7" w:rsidRDefault="00367214" w:rsidP="005B4347">
    <w:pPr>
      <w:pStyle w:val="Header"/>
      <w:pBdr>
        <w:bottom w:val="single" w:sz="4" w:space="1" w:color="auto"/>
      </w:pBdr>
      <w:jc w:val="center"/>
      <w:rPr>
        <w:rFonts w:asciiTheme="minorEastAsia" w:eastAsiaTheme="minorEastAsia" w:hAnsiTheme="minorEastAsia"/>
      </w:rPr>
    </w:pPr>
    <w:r w:rsidRPr="00367214">
      <w:rPr>
        <w:rFonts w:hint="eastAsia"/>
      </w:rPr>
      <w:t>2</w:t>
    </w:r>
    <w:r w:rsidRPr="00367214">
      <w:t>02</w:t>
    </w:r>
    <w:r w:rsidR="00BE0CB7">
      <w:t>6</w:t>
    </w:r>
    <w:r w:rsidR="002E3D37" w:rsidRPr="00367214">
      <w:rPr>
        <w:rFonts w:hint="eastAsia"/>
      </w:rPr>
      <w:t xml:space="preserve">年度　経営システム工学科　</w:t>
    </w:r>
    <w:r w:rsidR="00BE0CB7" w:rsidRPr="00BE0CB7">
      <w:rPr>
        <w:rFonts w:asciiTheme="minorEastAsia" w:eastAsiaTheme="minorEastAsia" w:hAnsiTheme="minorEastAsia" w:hint="eastAsia"/>
        <w:color w:val="000000" w:themeColor="text1"/>
        <w:szCs w:val="21"/>
      </w:rPr>
      <w:t>卒論研究中間ポスター発表会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5607"/>
    <w:multiLevelType w:val="hybridMultilevel"/>
    <w:tmpl w:val="457E687E"/>
    <w:lvl w:ilvl="0" w:tplc="21D07D10">
      <w:start w:val="1"/>
      <w:numFmt w:val="decimal"/>
      <w:suff w:val="space"/>
      <w:lvlText w:val="[%1]"/>
      <w:lvlJc w:val="left"/>
      <w:pPr>
        <w:ind w:left="150" w:hanging="15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D86588"/>
    <w:multiLevelType w:val="multilevel"/>
    <w:tmpl w:val="DDF816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A221EA"/>
    <w:multiLevelType w:val="multilevel"/>
    <w:tmpl w:val="CA00F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4C4461"/>
    <w:multiLevelType w:val="hybridMultilevel"/>
    <w:tmpl w:val="40EE5392"/>
    <w:lvl w:ilvl="0" w:tplc="21D07D10">
      <w:start w:val="1"/>
      <w:numFmt w:val="decimal"/>
      <w:suff w:val="space"/>
      <w:lvlText w:val="[%1]"/>
      <w:lvlJc w:val="left"/>
      <w:pPr>
        <w:ind w:left="510" w:hanging="15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22E28"/>
    <w:multiLevelType w:val="multilevel"/>
    <w:tmpl w:val="A34AC2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DF79EE"/>
    <w:multiLevelType w:val="multilevel"/>
    <w:tmpl w:val="0116FD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9466FAD"/>
    <w:multiLevelType w:val="multilevel"/>
    <w:tmpl w:val="A34AC2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57739CB"/>
    <w:multiLevelType w:val="hybridMultilevel"/>
    <w:tmpl w:val="017AF298"/>
    <w:lvl w:ilvl="0" w:tplc="CF30138A">
      <w:start w:val="1"/>
      <w:numFmt w:val="decimal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80B1CBF"/>
    <w:multiLevelType w:val="multilevel"/>
    <w:tmpl w:val="0116FD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7E522C9"/>
    <w:multiLevelType w:val="multilevel"/>
    <w:tmpl w:val="A34AC2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8725A5C"/>
    <w:multiLevelType w:val="multilevel"/>
    <w:tmpl w:val="B42A273C"/>
    <w:lvl w:ilvl="0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eastAsi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11" w15:restartNumberingAfterBreak="0">
    <w:nsid w:val="62B76279"/>
    <w:multiLevelType w:val="multilevel"/>
    <w:tmpl w:val="0C5454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8037957"/>
    <w:multiLevelType w:val="multilevel"/>
    <w:tmpl w:val="CA00F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DF31B0E"/>
    <w:multiLevelType w:val="multilevel"/>
    <w:tmpl w:val="CA00F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37433960">
    <w:abstractNumId w:val="10"/>
  </w:num>
  <w:num w:numId="2" w16cid:durableId="1080444826">
    <w:abstractNumId w:val="3"/>
  </w:num>
  <w:num w:numId="3" w16cid:durableId="391469757">
    <w:abstractNumId w:val="0"/>
  </w:num>
  <w:num w:numId="4" w16cid:durableId="67194544">
    <w:abstractNumId w:val="7"/>
  </w:num>
  <w:num w:numId="5" w16cid:durableId="1963995381">
    <w:abstractNumId w:val="8"/>
  </w:num>
  <w:num w:numId="6" w16cid:durableId="601688360">
    <w:abstractNumId w:val="9"/>
  </w:num>
  <w:num w:numId="7" w16cid:durableId="2120952919">
    <w:abstractNumId w:val="5"/>
  </w:num>
  <w:num w:numId="8" w16cid:durableId="1432773771">
    <w:abstractNumId w:val="12"/>
  </w:num>
  <w:num w:numId="9" w16cid:durableId="1077360321">
    <w:abstractNumId w:val="4"/>
  </w:num>
  <w:num w:numId="10" w16cid:durableId="1343632392">
    <w:abstractNumId w:val="6"/>
  </w:num>
  <w:num w:numId="11" w16cid:durableId="1129133082">
    <w:abstractNumId w:val="13"/>
  </w:num>
  <w:num w:numId="12" w16cid:durableId="11147605">
    <w:abstractNumId w:val="2"/>
  </w:num>
  <w:num w:numId="13" w16cid:durableId="1077049995">
    <w:abstractNumId w:val="11"/>
  </w:num>
  <w:num w:numId="14" w16cid:durableId="120189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29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342"/>
    <w:rsid w:val="00014D36"/>
    <w:rsid w:val="00022CDD"/>
    <w:rsid w:val="00034D8F"/>
    <w:rsid w:val="000352F0"/>
    <w:rsid w:val="00053031"/>
    <w:rsid w:val="00063B7C"/>
    <w:rsid w:val="00071AE2"/>
    <w:rsid w:val="00072633"/>
    <w:rsid w:val="0007309B"/>
    <w:rsid w:val="00077CA9"/>
    <w:rsid w:val="00083731"/>
    <w:rsid w:val="000A7B32"/>
    <w:rsid w:val="000B7084"/>
    <w:rsid w:val="000C23BF"/>
    <w:rsid w:val="000C259B"/>
    <w:rsid w:val="000C6C49"/>
    <w:rsid w:val="000F5F5D"/>
    <w:rsid w:val="001008CC"/>
    <w:rsid w:val="00105ED6"/>
    <w:rsid w:val="001118CA"/>
    <w:rsid w:val="001211AF"/>
    <w:rsid w:val="001374C9"/>
    <w:rsid w:val="00142418"/>
    <w:rsid w:val="00146516"/>
    <w:rsid w:val="001636C5"/>
    <w:rsid w:val="001654CF"/>
    <w:rsid w:val="001678C6"/>
    <w:rsid w:val="00175635"/>
    <w:rsid w:val="00181D6E"/>
    <w:rsid w:val="001920AB"/>
    <w:rsid w:val="00193F09"/>
    <w:rsid w:val="001A10CA"/>
    <w:rsid w:val="001A2E62"/>
    <w:rsid w:val="001A7004"/>
    <w:rsid w:val="001B1B10"/>
    <w:rsid w:val="001B2A54"/>
    <w:rsid w:val="001B4C8C"/>
    <w:rsid w:val="001D22E2"/>
    <w:rsid w:val="001D4751"/>
    <w:rsid w:val="001D714D"/>
    <w:rsid w:val="001D71E3"/>
    <w:rsid w:val="001E319B"/>
    <w:rsid w:val="001E5951"/>
    <w:rsid w:val="00210E25"/>
    <w:rsid w:val="00227D21"/>
    <w:rsid w:val="00236474"/>
    <w:rsid w:val="00240544"/>
    <w:rsid w:val="002408EB"/>
    <w:rsid w:val="00243346"/>
    <w:rsid w:val="00261845"/>
    <w:rsid w:val="00263D47"/>
    <w:rsid w:val="00267053"/>
    <w:rsid w:val="002801D5"/>
    <w:rsid w:val="0029787F"/>
    <w:rsid w:val="002B03EA"/>
    <w:rsid w:val="002C0C76"/>
    <w:rsid w:val="002C235C"/>
    <w:rsid w:val="002E3D37"/>
    <w:rsid w:val="002F463F"/>
    <w:rsid w:val="002F77B9"/>
    <w:rsid w:val="002F7CBB"/>
    <w:rsid w:val="00321D04"/>
    <w:rsid w:val="00330199"/>
    <w:rsid w:val="00331514"/>
    <w:rsid w:val="00342954"/>
    <w:rsid w:val="0035508E"/>
    <w:rsid w:val="003667D7"/>
    <w:rsid w:val="00367214"/>
    <w:rsid w:val="00380895"/>
    <w:rsid w:val="00382F4D"/>
    <w:rsid w:val="00384109"/>
    <w:rsid w:val="003912A3"/>
    <w:rsid w:val="00392B06"/>
    <w:rsid w:val="003A5C6E"/>
    <w:rsid w:val="003B6397"/>
    <w:rsid w:val="003D340C"/>
    <w:rsid w:val="003E3EF0"/>
    <w:rsid w:val="004117BD"/>
    <w:rsid w:val="0043208C"/>
    <w:rsid w:val="00446C28"/>
    <w:rsid w:val="00446E98"/>
    <w:rsid w:val="004576B6"/>
    <w:rsid w:val="00472776"/>
    <w:rsid w:val="004948BC"/>
    <w:rsid w:val="004948E0"/>
    <w:rsid w:val="004A2F95"/>
    <w:rsid w:val="004A3417"/>
    <w:rsid w:val="004C02DE"/>
    <w:rsid w:val="004C1875"/>
    <w:rsid w:val="004C20F0"/>
    <w:rsid w:val="004C36B6"/>
    <w:rsid w:val="004C5B88"/>
    <w:rsid w:val="004D4957"/>
    <w:rsid w:val="00524A4C"/>
    <w:rsid w:val="00534E9D"/>
    <w:rsid w:val="00540F8E"/>
    <w:rsid w:val="005456FE"/>
    <w:rsid w:val="00551B0A"/>
    <w:rsid w:val="00561467"/>
    <w:rsid w:val="005B4347"/>
    <w:rsid w:val="005C7446"/>
    <w:rsid w:val="005E4FF9"/>
    <w:rsid w:val="005F3030"/>
    <w:rsid w:val="005F3F4C"/>
    <w:rsid w:val="005F406B"/>
    <w:rsid w:val="005F57D2"/>
    <w:rsid w:val="006136DA"/>
    <w:rsid w:val="00621FBB"/>
    <w:rsid w:val="00624871"/>
    <w:rsid w:val="00634EC1"/>
    <w:rsid w:val="00652C31"/>
    <w:rsid w:val="006628F6"/>
    <w:rsid w:val="00674D88"/>
    <w:rsid w:val="00676FBD"/>
    <w:rsid w:val="00682D69"/>
    <w:rsid w:val="00686481"/>
    <w:rsid w:val="006D7884"/>
    <w:rsid w:val="00720DEF"/>
    <w:rsid w:val="00735400"/>
    <w:rsid w:val="00762878"/>
    <w:rsid w:val="00765E97"/>
    <w:rsid w:val="00791CA8"/>
    <w:rsid w:val="00792DCD"/>
    <w:rsid w:val="007A262A"/>
    <w:rsid w:val="007B6E14"/>
    <w:rsid w:val="007C21B2"/>
    <w:rsid w:val="007C7AFE"/>
    <w:rsid w:val="007E6A5F"/>
    <w:rsid w:val="007F003F"/>
    <w:rsid w:val="00820F34"/>
    <w:rsid w:val="00832E1C"/>
    <w:rsid w:val="00833667"/>
    <w:rsid w:val="008401F2"/>
    <w:rsid w:val="00842003"/>
    <w:rsid w:val="00846FB0"/>
    <w:rsid w:val="00850F0F"/>
    <w:rsid w:val="00854FBB"/>
    <w:rsid w:val="00856080"/>
    <w:rsid w:val="00865048"/>
    <w:rsid w:val="00870EC4"/>
    <w:rsid w:val="008722C9"/>
    <w:rsid w:val="00880B94"/>
    <w:rsid w:val="008934CF"/>
    <w:rsid w:val="0089438D"/>
    <w:rsid w:val="008A5A0D"/>
    <w:rsid w:val="008B4789"/>
    <w:rsid w:val="008C2496"/>
    <w:rsid w:val="008C72FD"/>
    <w:rsid w:val="008D40BE"/>
    <w:rsid w:val="008F2AAD"/>
    <w:rsid w:val="008F747A"/>
    <w:rsid w:val="00900A5E"/>
    <w:rsid w:val="0092499D"/>
    <w:rsid w:val="0093555C"/>
    <w:rsid w:val="009364B0"/>
    <w:rsid w:val="00946C14"/>
    <w:rsid w:val="00962D53"/>
    <w:rsid w:val="00980605"/>
    <w:rsid w:val="0098489F"/>
    <w:rsid w:val="00986AFB"/>
    <w:rsid w:val="009937D9"/>
    <w:rsid w:val="009A15CD"/>
    <w:rsid w:val="009A1817"/>
    <w:rsid w:val="009C5760"/>
    <w:rsid w:val="00A203F9"/>
    <w:rsid w:val="00A37579"/>
    <w:rsid w:val="00A56F38"/>
    <w:rsid w:val="00A70DFD"/>
    <w:rsid w:val="00A760DC"/>
    <w:rsid w:val="00A93356"/>
    <w:rsid w:val="00AB5CD7"/>
    <w:rsid w:val="00AC4F38"/>
    <w:rsid w:val="00AC60DE"/>
    <w:rsid w:val="00AC6226"/>
    <w:rsid w:val="00AD05DA"/>
    <w:rsid w:val="00AE1617"/>
    <w:rsid w:val="00AF674D"/>
    <w:rsid w:val="00B01FB9"/>
    <w:rsid w:val="00B02F05"/>
    <w:rsid w:val="00B02FD2"/>
    <w:rsid w:val="00B07D5B"/>
    <w:rsid w:val="00B14612"/>
    <w:rsid w:val="00B25EEC"/>
    <w:rsid w:val="00B277B2"/>
    <w:rsid w:val="00B415D1"/>
    <w:rsid w:val="00B54E64"/>
    <w:rsid w:val="00B84559"/>
    <w:rsid w:val="00B957BC"/>
    <w:rsid w:val="00BA0C5D"/>
    <w:rsid w:val="00BB2B66"/>
    <w:rsid w:val="00BC18C5"/>
    <w:rsid w:val="00BC222E"/>
    <w:rsid w:val="00BC43B0"/>
    <w:rsid w:val="00BD4FCD"/>
    <w:rsid w:val="00BE0CB7"/>
    <w:rsid w:val="00C0168E"/>
    <w:rsid w:val="00C13312"/>
    <w:rsid w:val="00C30C3C"/>
    <w:rsid w:val="00C32885"/>
    <w:rsid w:val="00C50043"/>
    <w:rsid w:val="00C72A37"/>
    <w:rsid w:val="00C81B16"/>
    <w:rsid w:val="00C9546D"/>
    <w:rsid w:val="00CA5F5D"/>
    <w:rsid w:val="00CA7319"/>
    <w:rsid w:val="00CC2299"/>
    <w:rsid w:val="00CC389C"/>
    <w:rsid w:val="00CC3987"/>
    <w:rsid w:val="00CC40C7"/>
    <w:rsid w:val="00CC44B4"/>
    <w:rsid w:val="00CD2F0E"/>
    <w:rsid w:val="00CF2627"/>
    <w:rsid w:val="00CF4CC9"/>
    <w:rsid w:val="00D06CB0"/>
    <w:rsid w:val="00D103EE"/>
    <w:rsid w:val="00D2787F"/>
    <w:rsid w:val="00D3257F"/>
    <w:rsid w:val="00D40AA4"/>
    <w:rsid w:val="00D43635"/>
    <w:rsid w:val="00D505AD"/>
    <w:rsid w:val="00D54B3F"/>
    <w:rsid w:val="00D54BF8"/>
    <w:rsid w:val="00D56EC0"/>
    <w:rsid w:val="00D76E77"/>
    <w:rsid w:val="00DA0452"/>
    <w:rsid w:val="00DB2172"/>
    <w:rsid w:val="00DB691B"/>
    <w:rsid w:val="00DB6B0E"/>
    <w:rsid w:val="00DC5F22"/>
    <w:rsid w:val="00DF4168"/>
    <w:rsid w:val="00E27C87"/>
    <w:rsid w:val="00E31C51"/>
    <w:rsid w:val="00E3448A"/>
    <w:rsid w:val="00E35B25"/>
    <w:rsid w:val="00E50DB8"/>
    <w:rsid w:val="00E66D4A"/>
    <w:rsid w:val="00E67E8C"/>
    <w:rsid w:val="00E84592"/>
    <w:rsid w:val="00EA3040"/>
    <w:rsid w:val="00EB7E8D"/>
    <w:rsid w:val="00EC2EE3"/>
    <w:rsid w:val="00EC6A39"/>
    <w:rsid w:val="00ED6641"/>
    <w:rsid w:val="00ED742B"/>
    <w:rsid w:val="00EE3145"/>
    <w:rsid w:val="00EE52A9"/>
    <w:rsid w:val="00EE5A08"/>
    <w:rsid w:val="00EF4BFB"/>
    <w:rsid w:val="00EF7E6A"/>
    <w:rsid w:val="00F067A4"/>
    <w:rsid w:val="00F10AE6"/>
    <w:rsid w:val="00F1240F"/>
    <w:rsid w:val="00F27CD7"/>
    <w:rsid w:val="00F33C99"/>
    <w:rsid w:val="00F33E08"/>
    <w:rsid w:val="00F43FBC"/>
    <w:rsid w:val="00F44261"/>
    <w:rsid w:val="00F50154"/>
    <w:rsid w:val="00F61342"/>
    <w:rsid w:val="00F643B5"/>
    <w:rsid w:val="00F7193C"/>
    <w:rsid w:val="00F731A2"/>
    <w:rsid w:val="00F848E4"/>
    <w:rsid w:val="00FA4974"/>
    <w:rsid w:val="00FA638B"/>
    <w:rsid w:val="00FA7973"/>
    <w:rsid w:val="00FC5758"/>
    <w:rsid w:val="00FD4601"/>
    <w:rsid w:val="00FD4796"/>
    <w:rsid w:val="00FE3098"/>
    <w:rsid w:val="00FF193B"/>
    <w:rsid w:val="00FF46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7D8E68"/>
  <w15:docId w15:val="{9D5CEE81-AC1E-2B44-9DD7-C2C27F7E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4A4C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E3D3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2E3D37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2E3D3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2E3D37"/>
    <w:rPr>
      <w:kern w:val="2"/>
      <w:sz w:val="21"/>
      <w:szCs w:val="24"/>
    </w:rPr>
  </w:style>
  <w:style w:type="character" w:styleId="PlaceholderText">
    <w:name w:val="Placeholder Text"/>
    <w:basedOn w:val="DefaultParagraphFont"/>
    <w:uiPriority w:val="99"/>
    <w:semiHidden/>
    <w:rsid w:val="004C36B6"/>
    <w:rPr>
      <w:color w:val="808080"/>
    </w:rPr>
  </w:style>
  <w:style w:type="paragraph" w:styleId="BalloonText">
    <w:name w:val="Balloon Text"/>
    <w:basedOn w:val="Normal"/>
    <w:link w:val="BalloonTextChar"/>
    <w:rsid w:val="004C36B6"/>
    <w:rPr>
      <w:rFonts w:ascii="MS UI Gothic" w:eastAsia="MS UI Gothic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C36B6"/>
    <w:rPr>
      <w:rFonts w:ascii="MS UI Gothic" w:eastAsia="MS UI Gothic"/>
      <w:kern w:val="2"/>
      <w:sz w:val="18"/>
      <w:szCs w:val="18"/>
    </w:rPr>
  </w:style>
  <w:style w:type="table" w:styleId="TableGrid">
    <w:name w:val="Table Grid"/>
    <w:basedOn w:val="TableNormal"/>
    <w:rsid w:val="004C36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10CA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CA7319"/>
    <w:pPr>
      <w:snapToGrid w:val="0"/>
      <w:jc w:val="left"/>
    </w:pPr>
    <w:rPr>
      <w:rFonts w:cs="Century"/>
      <w:szCs w:val="21"/>
    </w:rPr>
  </w:style>
  <w:style w:type="character" w:customStyle="1" w:styleId="FootnoteTextChar">
    <w:name w:val="Footnote Text Char"/>
    <w:basedOn w:val="DefaultParagraphFont"/>
    <w:link w:val="FootnoteText"/>
    <w:rsid w:val="00CA7319"/>
    <w:rPr>
      <w:rFonts w:cs="Century"/>
      <w:kern w:val="2"/>
      <w:sz w:val="21"/>
      <w:szCs w:val="21"/>
    </w:rPr>
  </w:style>
  <w:style w:type="character" w:styleId="FootnoteReference">
    <w:name w:val="footnote reference"/>
    <w:rsid w:val="00CA7319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1211AF"/>
    <w:rPr>
      <w:b/>
      <w:bCs/>
      <w:szCs w:val="21"/>
    </w:rPr>
  </w:style>
  <w:style w:type="table" w:styleId="TableGridLight">
    <w:name w:val="Grid Table Light"/>
    <w:basedOn w:val="TableNormal"/>
    <w:uiPriority w:val="40"/>
    <w:rsid w:val="00071AE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534E9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nhideWhenUsed/>
    <w:rsid w:val="00392B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B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392B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3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im\&#12487;&#12473;&#12463;&#12488;&#12483;&#12503;\&#32076;&#21942;&#12471;&#12473;&#12486;&#12512;&#24037;&#23398;&#31185;&#21330;&#26989;&#35542;&#25991;&#27010;&#35201;&#38598;&#12398;&#25351;&#23450;&#12501;&#12457;&#12540;&#12510;&#12483;&#12488;.dotx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B2CCDB-59DA-6341-9FA7-A10E93C5D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Settings\kim\デスクトップ\経営システム工学科卒業論文概要集の指定フォーマット.dotx</Template>
  <TotalTime>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kenji</dc:creator>
  <cp:lastModifiedBy>Q LIU</cp:lastModifiedBy>
  <cp:revision>4</cp:revision>
  <cp:lastPrinted>2023-11-14T07:39:00Z</cp:lastPrinted>
  <dcterms:created xsi:type="dcterms:W3CDTF">2026-06-13T11:23:00Z</dcterms:created>
  <dcterms:modified xsi:type="dcterms:W3CDTF">2026-06-16T03:33:00Z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11ff7ed918e940958702f0e3c35ad64d345faf732525dfa6f8095faa5af7c5d2</vt:lpwstr>
  </property>
</Properties>
</file>